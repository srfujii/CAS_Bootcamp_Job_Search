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6856" w:rsidRPr="00874AA1" w:rsidRDefault="00564FF4" w:rsidP="00874AA1">
      <w:pPr>
        <w:pStyle w:val="Title"/>
      </w:pPr>
      <w:r>
        <w:t>Project Checklist</w:t>
      </w:r>
    </w:p>
    <w:p w:rsidR="00563FE4" w:rsidRPr="00B30F94" w:rsidRDefault="00564FF4" w:rsidP="00B30F94">
      <w:pPr>
        <w:pStyle w:val="Title"/>
      </w:pPr>
      <w:r>
        <w:t xml:space="preserve">March 22, 2021 </w:t>
      </w:r>
    </w:p>
    <w:p w:rsidR="00564FF4" w:rsidRDefault="00564FF4" w:rsidP="00564FF4">
      <w:pPr>
        <w:rPr>
          <w:b/>
          <w:sz w:val="28"/>
          <w:szCs w:val="28"/>
        </w:rPr>
      </w:pPr>
      <w:r w:rsidRPr="00B30F94">
        <w:rPr>
          <w:b/>
          <w:sz w:val="28"/>
          <w:szCs w:val="28"/>
        </w:rPr>
        <w:t>Project title</w:t>
      </w:r>
      <w:r w:rsidR="00B30F94">
        <w:rPr>
          <w:b/>
          <w:sz w:val="28"/>
          <w:szCs w:val="28"/>
        </w:rPr>
        <w:t>:</w:t>
      </w:r>
      <w:r w:rsidR="002E0453">
        <w:rPr>
          <w:b/>
          <w:sz w:val="28"/>
          <w:szCs w:val="28"/>
        </w:rPr>
        <w:t xml:space="preserve"> </w:t>
      </w:r>
      <w:r w:rsidR="00B4119F" w:rsidRPr="00AD6D2F">
        <w:t>CAS Boot Camp Job Search Engine</w:t>
      </w:r>
      <w:r w:rsidR="00B4119F">
        <w:rPr>
          <w:b/>
          <w:sz w:val="28"/>
          <w:szCs w:val="28"/>
        </w:rPr>
        <w:t xml:space="preserve"> </w:t>
      </w:r>
    </w:p>
    <w:p w:rsidR="00AD6D2F" w:rsidRPr="00B30F94" w:rsidRDefault="00AD6D2F" w:rsidP="00564FF4">
      <w:pPr>
        <w:rPr>
          <w:b/>
          <w:sz w:val="28"/>
          <w:szCs w:val="28"/>
        </w:rPr>
      </w:pPr>
    </w:p>
    <w:p w:rsidR="00500F38" w:rsidRDefault="00564FF4" w:rsidP="00FA3381">
      <w:r w:rsidRPr="00B30F94">
        <w:rPr>
          <w:b/>
          <w:sz w:val="28"/>
          <w:szCs w:val="28"/>
        </w:rPr>
        <w:t>Project description</w:t>
      </w:r>
      <w:r w:rsidR="00B30F94">
        <w:rPr>
          <w:b/>
          <w:sz w:val="28"/>
          <w:szCs w:val="28"/>
        </w:rPr>
        <w:t>:</w:t>
      </w:r>
      <w:r w:rsidR="00581FD8">
        <w:rPr>
          <w:b/>
          <w:sz w:val="28"/>
          <w:szCs w:val="28"/>
        </w:rPr>
        <w:t xml:space="preserve">  </w:t>
      </w:r>
      <w:r w:rsidR="00B4119F" w:rsidRPr="00AD6D2F">
        <w:t>We are designing a boot camp friendly job search engine for</w:t>
      </w:r>
      <w:r w:rsidR="00500F38" w:rsidRPr="00AD6D2F">
        <w:t xml:space="preserve"> </w:t>
      </w:r>
      <w:r w:rsidR="00B4119F" w:rsidRPr="00AD6D2F">
        <w:t>boot camp graduates that will allow the individual t</w:t>
      </w:r>
      <w:r w:rsidR="00500F38" w:rsidRPr="00AD6D2F">
        <w:t>o search job openings. When a user selects a specific skill they will be allowing to filter further by job type</w:t>
      </w:r>
      <w:r w:rsidR="00AD6D2F" w:rsidRPr="00AD6D2F">
        <w:t>, location</w:t>
      </w:r>
      <w:r w:rsidR="00500F38" w:rsidRPr="00AD6D2F">
        <w:t xml:space="preserve"> and salary range.</w:t>
      </w:r>
      <w:r w:rsidR="00500F38">
        <w:t xml:space="preserve"> </w:t>
      </w:r>
    </w:p>
    <w:p w:rsidR="00FA3381" w:rsidRPr="00581FD8" w:rsidRDefault="00564FF4" w:rsidP="00FA3381">
      <w:r w:rsidRPr="00B30F94">
        <w:rPr>
          <w:b/>
          <w:sz w:val="28"/>
          <w:szCs w:val="28"/>
        </w:rPr>
        <w:t xml:space="preserve">User </w:t>
      </w:r>
      <w:r w:rsidR="00B30F94" w:rsidRPr="00B30F94">
        <w:rPr>
          <w:b/>
          <w:sz w:val="28"/>
          <w:szCs w:val="28"/>
        </w:rPr>
        <w:t>story</w:t>
      </w:r>
      <w:r w:rsidR="00B30F94">
        <w:rPr>
          <w:b/>
          <w:sz w:val="28"/>
          <w:szCs w:val="28"/>
        </w:rPr>
        <w:t>:</w:t>
      </w:r>
      <w:r w:rsidR="00FA3381" w:rsidRPr="00FA3381">
        <w:t xml:space="preserve"> </w:t>
      </w:r>
      <w:r w:rsidR="00FA3381" w:rsidRPr="00AD6D2F">
        <w:t xml:space="preserve">As a recent </w:t>
      </w:r>
      <w:r w:rsidR="00FA3381" w:rsidRPr="00AD6D2F">
        <w:t>boot camp</w:t>
      </w:r>
      <w:r w:rsidR="00FA3381" w:rsidRPr="00AD6D2F">
        <w:t xml:space="preserve"> graduate, I want to be able to search job by specific skills and/or titles</w:t>
      </w:r>
      <w:r w:rsidR="00FA3381" w:rsidRPr="00AD6D2F">
        <w:t xml:space="preserve"> so</w:t>
      </w:r>
      <w:r w:rsidR="00FA3381" w:rsidRPr="00AD6D2F">
        <w:t xml:space="preserve"> that I may </w:t>
      </w:r>
      <w:r w:rsidR="00FA3381" w:rsidRPr="00AD6D2F">
        <w:t>increase my opportunity of finding employment with my job qualifications.</w:t>
      </w:r>
      <w:r w:rsidR="00FA3381">
        <w:t xml:space="preserve"> </w:t>
      </w:r>
    </w:p>
    <w:p w:rsidR="00564FF4" w:rsidRPr="00B30F94" w:rsidRDefault="00564FF4" w:rsidP="00564FF4">
      <w:pPr>
        <w:rPr>
          <w:b/>
          <w:sz w:val="28"/>
          <w:szCs w:val="28"/>
        </w:rPr>
      </w:pPr>
    </w:p>
    <w:p w:rsidR="00564FF4" w:rsidRDefault="00564FF4" w:rsidP="00564FF4">
      <w:pPr>
        <w:rPr>
          <w:b/>
          <w:sz w:val="28"/>
          <w:szCs w:val="28"/>
        </w:rPr>
      </w:pPr>
      <w:r w:rsidRPr="00B30F94">
        <w:rPr>
          <w:b/>
          <w:sz w:val="28"/>
          <w:szCs w:val="28"/>
        </w:rPr>
        <w:t>Wireframe or sketch of the design</w:t>
      </w:r>
      <w:r w:rsidR="00B30F94">
        <w:rPr>
          <w:b/>
          <w:sz w:val="28"/>
          <w:szCs w:val="28"/>
        </w:rPr>
        <w:t>:</w:t>
      </w:r>
    </w:p>
    <w:p w:rsidR="00AD6D2F" w:rsidRDefault="00AD6D2F" w:rsidP="00564FF4">
      <w:pPr>
        <w:rPr>
          <w:b/>
          <w:sz w:val="28"/>
          <w:szCs w:val="28"/>
        </w:rPr>
      </w:pPr>
    </w:p>
    <w:p w:rsidR="00AD6D2F" w:rsidRDefault="00AD6D2F" w:rsidP="00564FF4">
      <w:pPr>
        <w:rPr>
          <w:b/>
          <w:sz w:val="28"/>
          <w:szCs w:val="28"/>
        </w:rPr>
      </w:pPr>
      <w:r w:rsidRPr="00AD6D2F">
        <w:rPr>
          <w:b/>
          <w:sz w:val="28"/>
          <w:szCs w:val="28"/>
        </w:rPr>
        <w:drawing>
          <wp:inline distT="0" distB="0" distL="0" distR="0" wp14:anchorId="05F27795" wp14:editId="65CEDE31">
            <wp:extent cx="5943600" cy="3528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2F" w:rsidRPr="00B30F94" w:rsidRDefault="00AD6D2F" w:rsidP="00564FF4">
      <w:pPr>
        <w:rPr>
          <w:b/>
          <w:sz w:val="28"/>
          <w:szCs w:val="28"/>
        </w:rPr>
      </w:pPr>
    </w:p>
    <w:p w:rsidR="00564FF4" w:rsidRDefault="00B30F94" w:rsidP="00564FF4">
      <w:pPr>
        <w:rPr>
          <w:b/>
          <w:sz w:val="28"/>
          <w:szCs w:val="28"/>
        </w:rPr>
      </w:pPr>
      <w:r>
        <w:rPr>
          <w:b/>
          <w:sz w:val="28"/>
          <w:szCs w:val="28"/>
        </w:rPr>
        <w:t>API’s</w:t>
      </w:r>
      <w:r w:rsidR="00564FF4" w:rsidRPr="00B30F94">
        <w:rPr>
          <w:b/>
          <w:sz w:val="28"/>
          <w:szCs w:val="28"/>
        </w:rPr>
        <w:t xml:space="preserve"> to be used</w:t>
      </w:r>
      <w:r>
        <w:rPr>
          <w:b/>
          <w:sz w:val="28"/>
          <w:szCs w:val="28"/>
        </w:rPr>
        <w:t>:</w:t>
      </w:r>
      <w:r w:rsidR="000B601C">
        <w:rPr>
          <w:b/>
          <w:sz w:val="28"/>
          <w:szCs w:val="28"/>
        </w:rPr>
        <w:t xml:space="preserve">  </w:t>
      </w:r>
    </w:p>
    <w:p w:rsidR="000B601C" w:rsidRPr="00AD6D2F" w:rsidRDefault="000B601C" w:rsidP="000B601C">
      <w:pPr>
        <w:pStyle w:val="ListParagraph"/>
        <w:numPr>
          <w:ilvl w:val="0"/>
          <w:numId w:val="5"/>
        </w:numPr>
      </w:pPr>
      <w:proofErr w:type="spellStart"/>
      <w:r w:rsidRPr="00AD6D2F">
        <w:t>Adzuna</w:t>
      </w:r>
      <w:proofErr w:type="spellEnd"/>
      <w:r w:rsidRPr="00AD6D2F">
        <w:tab/>
      </w:r>
      <w:hyperlink r:id="rId11" w:history="1">
        <w:r w:rsidRPr="00AD6D2F">
          <w:rPr>
            <w:rStyle w:val="Hyperlink"/>
          </w:rPr>
          <w:t>https://developer.adzuna.com/overview</w:t>
        </w:r>
      </w:hyperlink>
    </w:p>
    <w:p w:rsidR="00CA58A3" w:rsidRPr="00AD6D2F" w:rsidRDefault="000B601C" w:rsidP="00CA58A3">
      <w:pPr>
        <w:pStyle w:val="ListParagraph"/>
        <w:numPr>
          <w:ilvl w:val="0"/>
          <w:numId w:val="5"/>
        </w:numPr>
      </w:pPr>
      <w:r w:rsidRPr="00AD6D2F">
        <w:t xml:space="preserve">GitHub Jobs </w:t>
      </w:r>
      <w:r w:rsidR="00CA58A3" w:rsidRPr="00AD6D2F">
        <w:tab/>
      </w:r>
      <w:hyperlink r:id="rId12" w:history="1">
        <w:r w:rsidR="00CA58A3" w:rsidRPr="00AD6D2F">
          <w:rPr>
            <w:rStyle w:val="Hyperlink"/>
          </w:rPr>
          <w:t>https://jobs.github.com/positions.json?description=javascript&amp;full_time=true&amp;location=remote</w:t>
        </w:r>
      </w:hyperlink>
      <w:r w:rsidR="00CA58A3" w:rsidRPr="00AD6D2F">
        <w:t xml:space="preserve"> </w:t>
      </w:r>
      <w:r w:rsidR="00CA58A3" w:rsidRPr="00AD6D2F">
        <w:tab/>
      </w:r>
    </w:p>
    <w:p w:rsidR="00CA58A3" w:rsidRPr="00AD6D2F" w:rsidRDefault="00CA58A3" w:rsidP="00CA58A3">
      <w:pPr>
        <w:pStyle w:val="ListParagraph"/>
        <w:numPr>
          <w:ilvl w:val="0"/>
          <w:numId w:val="5"/>
        </w:numPr>
      </w:pPr>
      <w:r w:rsidRPr="00AD6D2F">
        <w:lastRenderedPageBreak/>
        <w:t>Open Skills</w:t>
      </w:r>
      <w:r w:rsidRPr="00AD6D2F">
        <w:tab/>
      </w:r>
      <w:hyperlink r:id="rId13" w:history="1">
        <w:r w:rsidRPr="00AD6D2F">
          <w:rPr>
            <w:rStyle w:val="Hyperlink"/>
          </w:rPr>
          <w:t>https://github.com/workforce-data-initiative/skills-api/wiki/API-Overview#9-get-associated-jobs-for-a-skill</w:t>
        </w:r>
      </w:hyperlink>
    </w:p>
    <w:p w:rsidR="00CA58A3" w:rsidRDefault="00CA58A3" w:rsidP="00CA58A3"/>
    <w:p w:rsidR="00CA58A3" w:rsidRDefault="00CA58A3" w:rsidP="00CA58A3"/>
    <w:p w:rsidR="00564FF4" w:rsidRDefault="00564FF4" w:rsidP="00564FF4">
      <w:pPr>
        <w:rPr>
          <w:b/>
          <w:sz w:val="28"/>
          <w:szCs w:val="28"/>
        </w:rPr>
      </w:pPr>
      <w:r w:rsidRPr="00B30F94">
        <w:rPr>
          <w:b/>
          <w:sz w:val="28"/>
          <w:szCs w:val="28"/>
        </w:rPr>
        <w:t>Rough breakdown of task</w:t>
      </w:r>
      <w:r w:rsidR="00B30F94">
        <w:rPr>
          <w:b/>
          <w:sz w:val="28"/>
          <w:szCs w:val="28"/>
        </w:rPr>
        <w:t>s:</w:t>
      </w:r>
    </w:p>
    <w:p w:rsidR="00AD6D2F" w:rsidRPr="00AD6D2F" w:rsidRDefault="006F2F42" w:rsidP="00AD6D2F">
      <w:r>
        <w:rPr>
          <w:b/>
          <w:sz w:val="28"/>
          <w:szCs w:val="28"/>
        </w:rPr>
        <w:tab/>
      </w:r>
      <w:r w:rsidRPr="00AD6D2F">
        <w:t xml:space="preserve">Susan: Manage Repository </w:t>
      </w:r>
      <w:r w:rsidR="00AD6D2F">
        <w:t xml:space="preserve">, </w:t>
      </w:r>
      <w:r w:rsidR="00AD6D2F" w:rsidRPr="00AD6D2F">
        <w:t>JavaScript - API</w:t>
      </w:r>
    </w:p>
    <w:p w:rsidR="006F2F42" w:rsidRPr="00AD6D2F" w:rsidRDefault="006F2F42" w:rsidP="00AD6D2F">
      <w:pPr>
        <w:ind w:firstLine="720"/>
      </w:pPr>
      <w:r w:rsidRPr="00AD6D2F">
        <w:t>Cesar</w:t>
      </w:r>
      <w:r w:rsidRPr="00AD6D2F">
        <w:t xml:space="preserve">: </w:t>
      </w:r>
      <w:r w:rsidRPr="00AD6D2F">
        <w:t>JavaScript - API</w:t>
      </w:r>
    </w:p>
    <w:p w:rsidR="006F2F42" w:rsidRPr="00AD6D2F" w:rsidRDefault="006F2F42" w:rsidP="00AD6D2F">
      <w:pPr>
        <w:ind w:firstLine="720"/>
      </w:pPr>
      <w:r w:rsidRPr="00AD6D2F">
        <w:t>Ana</w:t>
      </w:r>
      <w:r w:rsidRPr="00AD6D2F">
        <w:t xml:space="preserve">: </w:t>
      </w:r>
      <w:bookmarkStart w:id="0" w:name="_GoBack"/>
      <w:bookmarkEnd w:id="0"/>
      <w:r w:rsidRPr="00AD6D2F">
        <w:t xml:space="preserve">HTML and CSS framework other than bootstrap (Foundation or Materialize) </w:t>
      </w:r>
    </w:p>
    <w:p w:rsidR="006F2F42" w:rsidRPr="006F2F42" w:rsidRDefault="006F2F42" w:rsidP="006F2F42">
      <w:pPr>
        <w:ind w:left="720"/>
        <w:rPr>
          <w:b/>
        </w:rPr>
      </w:pPr>
    </w:p>
    <w:p w:rsidR="006F2F42" w:rsidRDefault="006F2F42" w:rsidP="006F2F42">
      <w:pPr>
        <w:pStyle w:val="ListParagraph"/>
        <w:ind w:left="1800"/>
        <w:rPr>
          <w:b/>
          <w:sz w:val="28"/>
          <w:szCs w:val="28"/>
        </w:rPr>
      </w:pPr>
    </w:p>
    <w:p w:rsidR="006F2F42" w:rsidRPr="006F2F42" w:rsidRDefault="006F2F42" w:rsidP="006F2F42">
      <w:pPr>
        <w:rPr>
          <w:b/>
          <w:sz w:val="28"/>
          <w:szCs w:val="28"/>
        </w:rPr>
      </w:pPr>
    </w:p>
    <w:p w:rsidR="00CA58A3" w:rsidRPr="00B30F94" w:rsidRDefault="006F2F42" w:rsidP="00564FF4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564FF4" w:rsidRPr="00874AA1" w:rsidRDefault="00564FF4" w:rsidP="00874AA1"/>
    <w:p w:rsidR="00044941" w:rsidRPr="00874AA1" w:rsidRDefault="00044941" w:rsidP="00874AA1"/>
    <w:sectPr w:rsidR="00044941" w:rsidRPr="00874AA1" w:rsidSect="00AD6D2F">
      <w:pgSz w:w="12240" w:h="15840"/>
      <w:pgMar w:top="720" w:right="720" w:bottom="720" w:left="1008" w:header="576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6D9C" w:rsidRDefault="00E46D9C" w:rsidP="00524988">
      <w:pPr>
        <w:spacing w:after="0" w:line="240" w:lineRule="auto"/>
      </w:pPr>
      <w:r>
        <w:separator/>
      </w:r>
    </w:p>
  </w:endnote>
  <w:endnote w:type="continuationSeparator" w:id="0">
    <w:p w:rsidR="00E46D9C" w:rsidRDefault="00E46D9C" w:rsidP="005249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Bodoni MT">
    <w:altName w:val="Cambria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6D9C" w:rsidRDefault="00E46D9C" w:rsidP="00524988">
      <w:pPr>
        <w:spacing w:after="0" w:line="240" w:lineRule="auto"/>
      </w:pPr>
      <w:r>
        <w:separator/>
      </w:r>
    </w:p>
  </w:footnote>
  <w:footnote w:type="continuationSeparator" w:id="0">
    <w:p w:rsidR="00E46D9C" w:rsidRDefault="00E46D9C" w:rsidP="005249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95D8FDA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4627B0"/>
    <w:multiLevelType w:val="hybridMultilevel"/>
    <w:tmpl w:val="8516FB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4534759"/>
    <w:multiLevelType w:val="hybridMultilevel"/>
    <w:tmpl w:val="CEA6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12A3E"/>
    <w:multiLevelType w:val="hybridMultilevel"/>
    <w:tmpl w:val="6E74B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6B495C"/>
    <w:multiLevelType w:val="hybridMultilevel"/>
    <w:tmpl w:val="2B387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D14A0B"/>
    <w:multiLevelType w:val="hybridMultilevel"/>
    <w:tmpl w:val="BA84C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CB5B48"/>
    <w:multiLevelType w:val="hybridMultilevel"/>
    <w:tmpl w:val="5FCCA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FF4"/>
    <w:rsid w:val="00044941"/>
    <w:rsid w:val="00076856"/>
    <w:rsid w:val="00097C80"/>
    <w:rsid w:val="000B601C"/>
    <w:rsid w:val="00151A42"/>
    <w:rsid w:val="001E3ADA"/>
    <w:rsid w:val="002261A4"/>
    <w:rsid w:val="002E0453"/>
    <w:rsid w:val="002F1EA7"/>
    <w:rsid w:val="003169C1"/>
    <w:rsid w:val="00432A3E"/>
    <w:rsid w:val="00481FAD"/>
    <w:rsid w:val="00483FFD"/>
    <w:rsid w:val="004D1840"/>
    <w:rsid w:val="00500F38"/>
    <w:rsid w:val="005244D5"/>
    <w:rsid w:val="00524988"/>
    <w:rsid w:val="00563FE4"/>
    <w:rsid w:val="00564FF4"/>
    <w:rsid w:val="005733DE"/>
    <w:rsid w:val="00575138"/>
    <w:rsid w:val="00575C9D"/>
    <w:rsid w:val="00581FD8"/>
    <w:rsid w:val="005854E9"/>
    <w:rsid w:val="00635D86"/>
    <w:rsid w:val="006F2F42"/>
    <w:rsid w:val="00783197"/>
    <w:rsid w:val="00874AA1"/>
    <w:rsid w:val="00AD6D2F"/>
    <w:rsid w:val="00B30F94"/>
    <w:rsid w:val="00B4119F"/>
    <w:rsid w:val="00CA58A3"/>
    <w:rsid w:val="00E46D9C"/>
    <w:rsid w:val="00F700CF"/>
    <w:rsid w:val="00FA3381"/>
    <w:rsid w:val="00FA6F20"/>
    <w:rsid w:val="4BDEC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CD27FA"/>
  <w15:chartTrackingRefBased/>
  <w15:docId w15:val="{983A0F64-1DB7-5F4D-A6E2-27221751A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4AA1"/>
  </w:style>
  <w:style w:type="paragraph" w:styleId="Heading1">
    <w:name w:val="heading 1"/>
    <w:basedOn w:val="Normal"/>
    <w:link w:val="Heading1Char"/>
    <w:uiPriority w:val="9"/>
    <w:qFormat/>
    <w:rsid w:val="00874AA1"/>
    <w:pPr>
      <w:keepNext/>
      <w:keepLines/>
      <w:contextualSpacing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874AA1"/>
    <w:pPr>
      <w:contextualSpacing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874AA1"/>
    <w:pPr>
      <w:contextualSpacing/>
      <w:outlineLvl w:val="2"/>
    </w:pPr>
    <w:rPr>
      <w:rFonts w:eastAsiaTheme="majorEastAsia" w:cstheme="majorBidi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11"/>
    <w:rsid w:val="00874AA1"/>
    <w:pPr>
      <w:numPr>
        <w:numId w:val="4"/>
      </w:numPr>
      <w:ind w:left="720"/>
      <w:contextualSpacing/>
    </w:pPr>
    <w:rPr>
      <w:sz w:val="22"/>
    </w:rPr>
  </w:style>
  <w:style w:type="paragraph" w:styleId="Title">
    <w:name w:val="Title"/>
    <w:basedOn w:val="Normal"/>
    <w:next w:val="Normal"/>
    <w:link w:val="TitleChar"/>
    <w:uiPriority w:val="1"/>
    <w:qFormat/>
    <w:rsid w:val="00874AA1"/>
    <w:pPr>
      <w:spacing w:after="600" w:line="360" w:lineRule="auto"/>
      <w:contextualSpacing/>
      <w:jc w:val="center"/>
    </w:pPr>
    <w:rPr>
      <w:rFonts w:asciiTheme="majorHAnsi" w:eastAsiaTheme="majorEastAsia" w:hAnsiTheme="majorHAnsi" w:cstheme="majorBidi"/>
      <w:b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874AA1"/>
    <w:rPr>
      <w:rFonts w:asciiTheme="majorHAnsi" w:eastAsiaTheme="majorEastAsia" w:hAnsiTheme="majorHAnsi" w:cstheme="majorBidi"/>
      <w:b/>
      <w:kern w:val="28"/>
      <w:sz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74AA1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4AA1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4AA1"/>
    <w:rPr>
      <w:rFonts w:eastAsiaTheme="majorEastAsia" w:cstheme="majorBidi"/>
      <w:b/>
      <w:i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74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AA1"/>
  </w:style>
  <w:style w:type="paragraph" w:styleId="Footer">
    <w:name w:val="footer"/>
    <w:basedOn w:val="Normal"/>
    <w:link w:val="FooterChar"/>
    <w:uiPriority w:val="99"/>
    <w:unhideWhenUsed/>
    <w:rsid w:val="00874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AA1"/>
  </w:style>
  <w:style w:type="character" w:styleId="PlaceholderText">
    <w:name w:val="Placeholder Text"/>
    <w:basedOn w:val="DefaultParagraphFont"/>
    <w:uiPriority w:val="99"/>
    <w:semiHidden/>
    <w:rsid w:val="00874AA1"/>
    <w:rPr>
      <w:color w:val="808080"/>
    </w:rPr>
  </w:style>
  <w:style w:type="paragraph" w:customStyle="1" w:styleId="Normal-Indented">
    <w:name w:val="Normal - Indented"/>
    <w:basedOn w:val="Normal"/>
    <w:uiPriority w:val="12"/>
    <w:qFormat/>
    <w:rsid w:val="00874AA1"/>
    <w:pPr>
      <w:ind w:left="720"/>
      <w:contextualSpacing/>
    </w:pPr>
  </w:style>
  <w:style w:type="paragraph" w:styleId="ListParagraph">
    <w:name w:val="List Paragraph"/>
    <w:basedOn w:val="Normal"/>
    <w:uiPriority w:val="34"/>
    <w:unhideWhenUsed/>
    <w:qFormat/>
    <w:rsid w:val="000B60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60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60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60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github.com/workforce-data-initiative/skills-api/wiki/API-Overview#9-get-associated-jobs-for-a-skill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jobs.github.com/positions.json?description=javascript&amp;full_time=true&amp;location=remote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eveloper.adzuna.com/overview" TargetMode="Externa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tif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lmoreno/Library/Containers/com.microsoft.Word/Data/Library/Application%20Support/Microsoft/Office/16.0/DTS/Search/%7bCBC4B4AF-FE04-D647-B32B-DD59952C14A3%7dtf6740983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3">
      <a:majorFont>
        <a:latin typeface="Bodoni MT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A075BD4-F53C-4E01-9EDE-4652C8A1FE4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7D55E06-64DA-42F3-AD6E-D3DC24069E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D40F5E8-4448-4982-82F4-146B74EB9EB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based learning.dotx</Template>
  <TotalTime>59</TotalTime>
  <Pages>2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2021-03-22T16:12:00Z</dcterms:created>
  <dcterms:modified xsi:type="dcterms:W3CDTF">2021-03-22T18:56:00Z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